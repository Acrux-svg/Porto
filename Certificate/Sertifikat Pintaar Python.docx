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3EC7E" w14:textId="31C0B58C" w:rsidR="00A209FA" w:rsidRDefault="00A209FA"/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14:paraId="3B8111E6" w14:textId="77777777" w:rsidTr="009A630A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14:paraId="3DD8A6BA" w14:textId="6013E99B" w:rsidR="00AA0737" w:rsidRPr="00EC4E1A" w:rsidRDefault="005D6240" w:rsidP="00AA0737">
            <w:pPr>
              <w:pStyle w:val="Title"/>
              <w:rPr>
                <w:color w:val="auto"/>
              </w:rPr>
            </w:pPr>
            <w:r w:rsidRPr="00EC4E1A">
              <w:rPr>
                <w:noProof/>
                <w:color w:val="auto"/>
              </w:rPr>
              <w:drawing>
                <wp:anchor distT="0" distB="0" distL="114300" distR="114300" simplePos="0" relativeHeight="251658240" behindDoc="0" locked="0" layoutInCell="1" allowOverlap="1" wp14:anchorId="67A6AAF4" wp14:editId="76C25222">
                  <wp:simplePos x="0" y="0"/>
                  <wp:positionH relativeFrom="column">
                    <wp:posOffset>3481705</wp:posOffset>
                  </wp:positionH>
                  <wp:positionV relativeFrom="paragraph">
                    <wp:posOffset>-790575</wp:posOffset>
                  </wp:positionV>
                  <wp:extent cx="1713865" cy="539750"/>
                  <wp:effectExtent l="0" t="0" r="635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86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4E1A">
              <w:rPr>
                <w:color w:val="auto"/>
              </w:rPr>
              <w:t>Sertifikat</w:t>
            </w:r>
          </w:p>
        </w:tc>
      </w:tr>
      <w:tr w:rsidR="00AA0737" w14:paraId="383C6215" w14:textId="77777777" w:rsidTr="009A630A">
        <w:trPr>
          <w:jc w:val="center"/>
        </w:trPr>
        <w:tc>
          <w:tcPr>
            <w:tcW w:w="13958" w:type="dxa"/>
            <w:gridSpan w:val="5"/>
          </w:tcPr>
          <w:p w14:paraId="1F07E3D5" w14:textId="77777777" w:rsidR="00A209FA" w:rsidRDefault="00A209FA" w:rsidP="00AA0737">
            <w:pPr>
              <w:rPr>
                <w:color w:val="auto"/>
              </w:rPr>
            </w:pPr>
          </w:p>
          <w:p w14:paraId="22C3450A" w14:textId="0A349A16" w:rsidR="00AA0737" w:rsidRPr="00EC4E1A" w:rsidRDefault="009A630A" w:rsidP="00AA0737">
            <w:pPr>
              <w:rPr>
                <w:color w:val="auto"/>
              </w:rPr>
            </w:pPr>
            <w:r w:rsidRPr="00EC4E1A">
              <w:rPr>
                <w:color w:val="auto"/>
              </w:rPr>
              <w:t>Diberikan kepada:</w:t>
            </w:r>
          </w:p>
        </w:tc>
      </w:tr>
      <w:tr w:rsidR="00AA0737" w14:paraId="26582720" w14:textId="77777777" w:rsidTr="009A630A">
        <w:trPr>
          <w:jc w:val="center"/>
        </w:trPr>
        <w:tc>
          <w:tcPr>
            <w:tcW w:w="13958" w:type="dxa"/>
            <w:gridSpan w:val="5"/>
          </w:tcPr>
          <w:p w14:paraId="7F8B841C" w14:textId="35339A58" w:rsidR="00AA0737" w:rsidRDefault="00D77674" w:rsidP="00AA0737">
            <w:pPr>
              <w:pStyle w:val="Name"/>
            </w:pPr>
            <w:r>
              <w:t>Deandra Putra Haniansyah</w:t>
            </w:r>
          </w:p>
        </w:tc>
      </w:tr>
      <w:tr w:rsidR="00AA0737" w14:paraId="24428765" w14:textId="77777777" w:rsidTr="009A630A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14:paraId="55C29106" w14:textId="435B15D7" w:rsidR="00AA0737" w:rsidRPr="00AA0737" w:rsidRDefault="004E6634" w:rsidP="005D6240">
            <w:r>
              <w:rPr>
                <w:noProof/>
                <w:color w:val="auto"/>
              </w:rPr>
              <w:drawing>
                <wp:anchor distT="0" distB="0" distL="114300" distR="114300" simplePos="0" relativeHeight="251659264" behindDoc="0" locked="0" layoutInCell="1" allowOverlap="1" wp14:anchorId="54CD120A" wp14:editId="47A68C2B">
                  <wp:simplePos x="0" y="0"/>
                  <wp:positionH relativeFrom="column">
                    <wp:posOffset>1379220</wp:posOffset>
                  </wp:positionH>
                  <wp:positionV relativeFrom="paragraph">
                    <wp:posOffset>316230</wp:posOffset>
                  </wp:positionV>
                  <wp:extent cx="1990725" cy="1456690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45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A630A" w:rsidRPr="00EC4E1A">
              <w:rPr>
                <w:color w:val="auto"/>
              </w:rPr>
              <w:t xml:space="preserve">karena </w:t>
            </w:r>
            <w:r w:rsidR="00BD688A" w:rsidRPr="00EC4E1A">
              <w:rPr>
                <w:color w:val="auto"/>
              </w:rPr>
              <w:t xml:space="preserve">telah </w:t>
            </w:r>
            <w:r w:rsidR="005D6240" w:rsidRPr="00EC4E1A">
              <w:rPr>
                <w:color w:val="auto"/>
              </w:rPr>
              <w:t>mengikut</w:t>
            </w:r>
            <w:r w:rsidR="009A630A" w:rsidRPr="00EC4E1A">
              <w:rPr>
                <w:color w:val="auto"/>
              </w:rPr>
              <w:t>i kelas</w:t>
            </w:r>
            <w:r w:rsidR="005D6240" w:rsidRPr="00EC4E1A">
              <w:rPr>
                <w:color w:val="auto"/>
              </w:rPr>
              <w:t xml:space="preserve"> </w:t>
            </w:r>
            <w:r w:rsidR="00A10989" w:rsidRPr="00A10989">
              <w:rPr>
                <w:b/>
                <w:color w:val="auto"/>
              </w:rPr>
              <w:t>Pemrograman Python untuk Pemula : Menguasai Dasar Python</w:t>
            </w:r>
            <w:r w:rsidR="00A10989">
              <w:rPr>
                <w:b/>
                <w:color w:val="auto"/>
              </w:rPr>
              <w:t xml:space="preserve"> </w:t>
            </w:r>
            <w:r w:rsidR="005D6240" w:rsidRPr="00EC4E1A">
              <w:rPr>
                <w:color w:val="auto"/>
              </w:rPr>
              <w:t>di Pintaar</w:t>
            </w:r>
            <w:r w:rsidR="00C80ADB" w:rsidRPr="00EC4E1A">
              <w:rPr>
                <w:color w:val="auto"/>
              </w:rPr>
              <w:t xml:space="preserve"> </w:t>
            </w:r>
            <w:r w:rsidR="005D6240" w:rsidRPr="00EC4E1A">
              <w:rPr>
                <w:color w:val="auto"/>
              </w:rPr>
              <w:t>(pintaar.com)</w:t>
            </w:r>
            <w:r w:rsidR="00BD688A" w:rsidRPr="00EC4E1A">
              <w:rPr>
                <w:color w:val="auto"/>
              </w:rPr>
              <w:t xml:space="preserve"> dengan semangat dan dedikasi belajar yang luar biasa.</w:t>
            </w:r>
            <w:r w:rsidR="005D6240" w:rsidRPr="00EC4E1A">
              <w:rPr>
                <w:color w:val="auto"/>
              </w:rPr>
              <w:t xml:space="preserve"> </w:t>
            </w:r>
          </w:p>
        </w:tc>
      </w:tr>
      <w:tr w:rsidR="008A067C" w14:paraId="0B04F41B" w14:textId="77777777" w:rsidTr="009A630A">
        <w:trPr>
          <w:trHeight w:val="1031"/>
          <w:jc w:val="center"/>
        </w:trPr>
        <w:tc>
          <w:tcPr>
            <w:tcW w:w="873" w:type="dxa"/>
            <w:vAlign w:val="bottom"/>
          </w:tcPr>
          <w:p w14:paraId="2750FCF8" w14:textId="77777777" w:rsidR="008A067C" w:rsidRDefault="008A067C" w:rsidP="00AA0737">
            <w:pPr>
              <w:jc w:val="left"/>
            </w:pPr>
          </w:p>
        </w:tc>
        <w:tc>
          <w:tcPr>
            <w:tcW w:w="5719" w:type="dxa"/>
            <w:vAlign w:val="bottom"/>
          </w:tcPr>
          <w:p w14:paraId="5E3C7E22" w14:textId="694CD382" w:rsidR="00A209FA" w:rsidRDefault="00A10989" w:rsidP="00A209FA">
            <w:pPr>
              <w:rPr>
                <w:color w:val="auto"/>
              </w:rPr>
            </w:pPr>
            <w:r>
              <w:rPr>
                <w:color w:val="auto"/>
              </w:rPr>
              <w:t>Fajar Rohman Hariri, M.Kom.</w:t>
            </w:r>
          </w:p>
          <w:p w14:paraId="69057050" w14:textId="51BFD1E4" w:rsidR="008A067C" w:rsidRDefault="00A209FA" w:rsidP="00A209FA">
            <w:r>
              <w:rPr>
                <w:color w:val="auto"/>
              </w:rPr>
              <w:t>(Pengajar)</w:t>
            </w:r>
          </w:p>
        </w:tc>
        <w:tc>
          <w:tcPr>
            <w:tcW w:w="1357" w:type="dxa"/>
          </w:tcPr>
          <w:p w14:paraId="10B28C13" w14:textId="56CB1965" w:rsidR="008A067C" w:rsidRDefault="008A067C" w:rsidP="00A209FA"/>
        </w:tc>
        <w:tc>
          <w:tcPr>
            <w:tcW w:w="3586" w:type="dxa"/>
            <w:vAlign w:val="bottom"/>
          </w:tcPr>
          <w:p w14:paraId="69DBDF10" w14:textId="331579AC" w:rsidR="002B1496" w:rsidRDefault="00A209FA" w:rsidP="00A209FA">
            <w:pPr>
              <w:rPr>
                <w:color w:val="auto"/>
              </w:rPr>
            </w:pPr>
            <w:r>
              <w:rPr>
                <w:color w:val="auto"/>
              </w:rPr>
              <w:t>Diterbitkan pad</w:t>
            </w:r>
            <w:r w:rsidR="002B1496">
              <w:rPr>
                <w:color w:val="auto"/>
              </w:rPr>
              <w:t>a</w:t>
            </w:r>
          </w:p>
          <w:p w14:paraId="2CB474AB" w14:textId="3FD618E4" w:rsidR="002B1496" w:rsidRPr="002B1496" w:rsidRDefault="002B1496" w:rsidP="00A209FA">
            <w:pPr>
              <w:rPr>
                <w:color w:val="auto"/>
              </w:rPr>
            </w:pPr>
            <w:r>
              <w:rPr>
                <w:color w:val="auto"/>
              </w:rPr>
              <w:t>10/3/2021</w:t>
            </w:r>
          </w:p>
        </w:tc>
        <w:tc>
          <w:tcPr>
            <w:tcW w:w="2423" w:type="dxa"/>
            <w:vAlign w:val="bottom"/>
          </w:tcPr>
          <w:p w14:paraId="21EC8DB4" w14:textId="77777777" w:rsidR="008A067C" w:rsidRDefault="008A067C" w:rsidP="00AA0737">
            <w:pPr>
              <w:jc w:val="left"/>
            </w:pPr>
          </w:p>
        </w:tc>
      </w:tr>
      <w:tr w:rsidR="008A067C" w14:paraId="67CE7845" w14:textId="77777777" w:rsidTr="009A630A">
        <w:trPr>
          <w:trHeight w:val="455"/>
          <w:jc w:val="center"/>
        </w:trPr>
        <w:tc>
          <w:tcPr>
            <w:tcW w:w="873" w:type="dxa"/>
            <w:vAlign w:val="center"/>
          </w:tcPr>
          <w:p w14:paraId="58156EBF" w14:textId="77777777" w:rsidR="008A067C" w:rsidRDefault="008A067C" w:rsidP="008A067C"/>
        </w:tc>
        <w:tc>
          <w:tcPr>
            <w:tcW w:w="5719" w:type="dxa"/>
            <w:vAlign w:val="center"/>
          </w:tcPr>
          <w:p w14:paraId="2809EABB" w14:textId="6BF87D06" w:rsidR="00E34169" w:rsidRDefault="00E34169" w:rsidP="00A209FA">
            <w:pPr>
              <w:rPr>
                <w:color w:val="auto"/>
              </w:rPr>
            </w:pPr>
          </w:p>
          <w:p w14:paraId="49468567" w14:textId="3A6560B9" w:rsidR="00720040" w:rsidRPr="00EC4E1A" w:rsidRDefault="00720040" w:rsidP="00A209FA">
            <w:pPr>
              <w:rPr>
                <w:color w:val="auto"/>
              </w:rPr>
            </w:pPr>
          </w:p>
        </w:tc>
        <w:tc>
          <w:tcPr>
            <w:tcW w:w="1357" w:type="dxa"/>
            <w:vAlign w:val="center"/>
          </w:tcPr>
          <w:p w14:paraId="3178AF77" w14:textId="5C734AB8" w:rsidR="008A067C" w:rsidRPr="00EC4E1A" w:rsidRDefault="008A067C" w:rsidP="008A067C">
            <w:pPr>
              <w:rPr>
                <w:color w:val="auto"/>
              </w:rPr>
            </w:pPr>
          </w:p>
        </w:tc>
        <w:tc>
          <w:tcPr>
            <w:tcW w:w="3586" w:type="dxa"/>
            <w:vAlign w:val="center"/>
          </w:tcPr>
          <w:p w14:paraId="61439F20" w14:textId="77777777" w:rsidR="00E34169" w:rsidRDefault="00E34169" w:rsidP="008A067C">
            <w:pPr>
              <w:rPr>
                <w:color w:val="auto"/>
              </w:rPr>
            </w:pPr>
          </w:p>
          <w:p w14:paraId="7ECD5D5E" w14:textId="77777777" w:rsidR="00E34169" w:rsidRDefault="00E34169" w:rsidP="008A067C">
            <w:pPr>
              <w:rPr>
                <w:color w:val="auto"/>
              </w:rPr>
            </w:pPr>
          </w:p>
          <w:p w14:paraId="7DF0230C" w14:textId="3E74921B" w:rsidR="008A067C" w:rsidRPr="00EC4E1A" w:rsidRDefault="008A067C" w:rsidP="008A067C">
            <w:pPr>
              <w:rPr>
                <w:color w:val="auto"/>
              </w:rPr>
            </w:pPr>
          </w:p>
        </w:tc>
        <w:tc>
          <w:tcPr>
            <w:tcW w:w="2423" w:type="dxa"/>
            <w:vAlign w:val="center"/>
          </w:tcPr>
          <w:p w14:paraId="007D73C2" w14:textId="31149329" w:rsidR="008A067C" w:rsidRDefault="008A067C" w:rsidP="008A067C"/>
        </w:tc>
      </w:tr>
    </w:tbl>
    <w:p w14:paraId="76E8E201" w14:textId="57B4688A" w:rsidR="00A410FF" w:rsidRDefault="00A410FF" w:rsidP="00AA0737">
      <w:pPr>
        <w:pStyle w:val="BodyText"/>
      </w:pPr>
    </w:p>
    <w:sectPr w:rsidR="00A410FF" w:rsidSect="009A630A">
      <w:headerReference w:type="default" r:id="rId12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00847" w14:textId="77777777" w:rsidR="00E33FB2" w:rsidRDefault="00E33FB2" w:rsidP="003F140B">
      <w:r>
        <w:separator/>
      </w:r>
    </w:p>
  </w:endnote>
  <w:endnote w:type="continuationSeparator" w:id="0">
    <w:p w14:paraId="4C179BF2" w14:textId="77777777" w:rsidR="00E33FB2" w:rsidRDefault="00E33FB2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53A50" w14:textId="77777777" w:rsidR="00E33FB2" w:rsidRDefault="00E33FB2" w:rsidP="003F140B">
      <w:r>
        <w:separator/>
      </w:r>
    </w:p>
  </w:footnote>
  <w:footnote w:type="continuationSeparator" w:id="0">
    <w:p w14:paraId="14A1F3C5" w14:textId="77777777" w:rsidR="00E33FB2" w:rsidRDefault="00E33FB2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F7221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C50B1B8" wp14:editId="1EBECDEA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7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1D56E31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de9c3c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4a9ccc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4a9ccc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de9c3c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de9c3c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4a9ccc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9ec544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50bea3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4a9ccc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de9c3c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4a9ccc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9ec544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50bea3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4a9ccc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4a9ccc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4a9ccc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4a9ccc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" path="m15689,l9477,,18,20460v-282,637,2683,1140,5083,704l12160,19957,21336,,15689,xe" fillcolor="#de9c3c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de9c3c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9ec544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4a9ccc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de9c3c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18EE5D55" wp14:editId="0B7F38C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240"/>
    <w:rsid w:val="0006192F"/>
    <w:rsid w:val="000732D4"/>
    <w:rsid w:val="001152AB"/>
    <w:rsid w:val="00143BA2"/>
    <w:rsid w:val="001B24AF"/>
    <w:rsid w:val="00217676"/>
    <w:rsid w:val="002B1496"/>
    <w:rsid w:val="002B4D87"/>
    <w:rsid w:val="0033776E"/>
    <w:rsid w:val="003B78AE"/>
    <w:rsid w:val="003F140B"/>
    <w:rsid w:val="00473AFC"/>
    <w:rsid w:val="004E338A"/>
    <w:rsid w:val="004E6634"/>
    <w:rsid w:val="0050334E"/>
    <w:rsid w:val="005B555A"/>
    <w:rsid w:val="005D6240"/>
    <w:rsid w:val="00657B53"/>
    <w:rsid w:val="00665890"/>
    <w:rsid w:val="0069082D"/>
    <w:rsid w:val="00720040"/>
    <w:rsid w:val="008A067C"/>
    <w:rsid w:val="009323CC"/>
    <w:rsid w:val="009661A6"/>
    <w:rsid w:val="009A630A"/>
    <w:rsid w:val="00A10989"/>
    <w:rsid w:val="00A1495F"/>
    <w:rsid w:val="00A209FA"/>
    <w:rsid w:val="00A410FF"/>
    <w:rsid w:val="00AA0737"/>
    <w:rsid w:val="00AB489F"/>
    <w:rsid w:val="00AB6952"/>
    <w:rsid w:val="00AF264A"/>
    <w:rsid w:val="00BC2478"/>
    <w:rsid w:val="00BD688A"/>
    <w:rsid w:val="00C80ADB"/>
    <w:rsid w:val="00CC6890"/>
    <w:rsid w:val="00D77674"/>
    <w:rsid w:val="00DA5E00"/>
    <w:rsid w:val="00E31E21"/>
    <w:rsid w:val="00E33FB2"/>
    <w:rsid w:val="00E34169"/>
    <w:rsid w:val="00EC4E1A"/>
    <w:rsid w:val="00ED586A"/>
    <w:rsid w:val="00EF16E7"/>
    <w:rsid w:val="00F65E5C"/>
    <w:rsid w:val="00F9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9C27532"/>
  <w14:defaultImageDpi w14:val="0"/>
  <w15:docId w15:val="{6F9AC8FB-50F5-4AD8-883A-D3FEA9D37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9EC544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9EC544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9EC544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9EC544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9EC544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9EC544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2A5B7F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intaar\TF78500733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TF78500733.dotx</Template>
  <TotalTime>1</TotalTime>
  <Pages>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Windows User</dc:creator>
  <cp:keywords/>
  <dc:description/>
  <cp:lastModifiedBy>DEANDRA PUTRA HANIANSYAH</cp:lastModifiedBy>
  <cp:revision>4</cp:revision>
  <dcterms:created xsi:type="dcterms:W3CDTF">2019-05-22T05:58:00Z</dcterms:created>
  <dcterms:modified xsi:type="dcterms:W3CDTF">2021-10-03T14:05:00Z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